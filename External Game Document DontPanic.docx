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56F71FE2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14:paraId="3BAC2AEA" w14:textId="77777777" w:rsidR="003E1D56" w:rsidRDefault="00940C22" w:rsidP="00940C2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SporkApps</w:t>
                    </w:r>
                  </w:p>
                </w:tc>
              </w:sdtContent>
            </w:sdt>
          </w:tr>
          <w:tr w:rsidR="003E1D56" w14:paraId="4754692B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18F08E0" w14:textId="77777777" w:rsidR="003E1D56" w:rsidRDefault="00940C22" w:rsidP="00940C2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Don’t Panic</w:t>
                    </w:r>
                  </w:p>
                </w:tc>
              </w:sdtContent>
            </w:sdt>
          </w:tr>
          <w:tr w:rsidR="003E1D56" w14:paraId="7819B005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C5370C3" w14:textId="77777777" w:rsidR="003E1D56" w:rsidRPr="003E1D56" w:rsidRDefault="003E1D56" w:rsidP="00940C2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</w:p>
            </w:tc>
          </w:tr>
          <w:tr w:rsidR="003E1D56" w14:paraId="7C3A616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C829F17" w14:textId="77777777" w:rsidR="003E1D56" w:rsidRDefault="00EB4096">
                <w:pPr>
                  <w:pStyle w:val="NoSpacing"/>
                  <w:jc w:val="center"/>
                </w:pPr>
                <w:r>
                  <w:rPr>
                    <w:noProof/>
                    <w:lang w:val="en-US" w:eastAsia="en-US"/>
                  </w:rPr>
                  <w:drawing>
                    <wp:anchor distT="0" distB="0" distL="114300" distR="114300" simplePos="0" relativeHeight="251658240" behindDoc="1" locked="0" layoutInCell="1" allowOverlap="1" wp14:anchorId="54BFAB4F" wp14:editId="1D6F011E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-3460750</wp:posOffset>
                      </wp:positionV>
                      <wp:extent cx="5943600" cy="2971800"/>
                      <wp:effectExtent l="0" t="0" r="0" b="0"/>
                      <wp:wrapNone/>
                      <wp:docPr id="2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SporkAppsLogo.png"/>
                              <pic:cNvPicPr/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2971800"/>
                              </a:xfrm>
                              <a:prstGeom prst="rect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  <w:p w14:paraId="0A1DDECB" w14:textId="77777777" w:rsidR="003E1D56" w:rsidRDefault="003E1D56">
                <w:pPr>
                  <w:pStyle w:val="NoSpacing"/>
                  <w:jc w:val="center"/>
                </w:pPr>
              </w:p>
              <w:p w14:paraId="36F8D662" w14:textId="77777777" w:rsidR="003E1D56" w:rsidRDefault="003E1D56">
                <w:pPr>
                  <w:pStyle w:val="NoSpacing"/>
                  <w:jc w:val="center"/>
                </w:pPr>
              </w:p>
              <w:p w14:paraId="03452FC4" w14:textId="77777777" w:rsidR="003E1D56" w:rsidRDefault="003E1D56">
                <w:pPr>
                  <w:pStyle w:val="NoSpacing"/>
                  <w:jc w:val="center"/>
                </w:pPr>
              </w:p>
              <w:p w14:paraId="10463498" w14:textId="77777777" w:rsidR="003E1D56" w:rsidRDefault="003E1D56">
                <w:pPr>
                  <w:pStyle w:val="NoSpacing"/>
                  <w:jc w:val="center"/>
                </w:pPr>
              </w:p>
              <w:p w14:paraId="705C5C26" w14:textId="77777777" w:rsidR="003E1D56" w:rsidRDefault="003E1D56">
                <w:pPr>
                  <w:pStyle w:val="NoSpacing"/>
                  <w:jc w:val="center"/>
                </w:pPr>
              </w:p>
              <w:p w14:paraId="2247FFBD" w14:textId="77777777" w:rsidR="003E1D56" w:rsidRDefault="003E1D56">
                <w:pPr>
                  <w:pStyle w:val="NoSpacing"/>
                  <w:jc w:val="center"/>
                </w:pPr>
              </w:p>
              <w:p w14:paraId="3F2AB8B9" w14:textId="77777777" w:rsidR="003E1D56" w:rsidRDefault="003E1D56">
                <w:pPr>
                  <w:pStyle w:val="NoSpacing"/>
                  <w:jc w:val="center"/>
                </w:pPr>
              </w:p>
              <w:p w14:paraId="64FD5A7C" w14:textId="77777777"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#XX</w:t>
                </w:r>
              </w:p>
              <w:p w14:paraId="6685399C" w14:textId="77777777" w:rsidR="003E1D56" w:rsidRDefault="003E1D56">
                <w:pPr>
                  <w:pStyle w:val="NoSpacing"/>
                  <w:jc w:val="center"/>
                </w:pPr>
              </w:p>
              <w:p w14:paraId="20000B76" w14:textId="77777777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940C22">
                  <w:t>2015</w:t>
                </w:r>
                <w:r>
                  <w:t xml:space="preserve"> by </w:t>
                </w:r>
                <w:proofErr w:type="spellStart"/>
                <w:r w:rsidR="00940C22">
                  <w:t>SporkApps</w:t>
                </w:r>
                <w:proofErr w:type="spellEnd"/>
                <w:r>
                  <w:t>.</w:t>
                </w:r>
              </w:p>
              <w:p w14:paraId="3CC47606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57F09AF2" w14:textId="77777777" w:rsidR="003E1D56" w:rsidRDefault="003E1D56">
                <w:pPr>
                  <w:pStyle w:val="NoSpacing"/>
                  <w:jc w:val="center"/>
                </w:pPr>
              </w:p>
              <w:p w14:paraId="44751CCA" w14:textId="77777777" w:rsidR="003E1D56" w:rsidRDefault="003E1D56">
                <w:pPr>
                  <w:pStyle w:val="NoSpacing"/>
                  <w:jc w:val="center"/>
                </w:pPr>
              </w:p>
              <w:p w14:paraId="5BDE5A48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F2F349F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66B6D5A6" w14:textId="77777777" w:rsidR="003E1D56" w:rsidRPr="003E1D56" w:rsidRDefault="00940C22" w:rsidP="00940C22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Justin </w:t>
                    </w:r>
                    <w:proofErr w:type="spellStart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Caguiat</w:t>
                    </w:r>
                    <w:proofErr w:type="spellEnd"/>
                  </w:p>
                </w:tc>
              </w:sdtContent>
            </w:sdt>
          </w:tr>
          <w:tr w:rsidR="003E1D56" w14:paraId="77FAD0B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1028025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6C273043" w14:textId="77777777" w:rsidR="003E1D56" w:rsidRDefault="003E1D56"/>
        <w:p w14:paraId="3673645D" w14:textId="77777777"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7B45D33E" w14:textId="77777777">
            <w:tc>
              <w:tcPr>
                <w:tcW w:w="5000" w:type="pct"/>
              </w:tcPr>
              <w:p w14:paraId="03DE1E87" w14:textId="77777777" w:rsidR="003E1D56" w:rsidRPr="003E1D56" w:rsidRDefault="00940C22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January 30</w:t>
                </w:r>
                <w:r w:rsidRPr="00940C22">
                  <w:rPr>
                    <w:sz w:val="24"/>
                    <w:szCs w:val="24"/>
                    <w:vertAlign w:val="superscript"/>
                  </w:rPr>
                  <w:t>th</w:t>
                </w:r>
                <w:r>
                  <w:rPr>
                    <w:sz w:val="24"/>
                    <w:szCs w:val="24"/>
                  </w:rPr>
                  <w:t xml:space="preserve"> 2015</w:t>
                </w:r>
              </w:p>
            </w:tc>
          </w:tr>
        </w:tbl>
        <w:p w14:paraId="40C5E630" w14:textId="77777777" w:rsidR="003E1D56" w:rsidRDefault="003E1D56"/>
        <w:p w14:paraId="031C923D" w14:textId="77777777" w:rsidR="003E1D56" w:rsidRDefault="003E1D56">
          <w:r>
            <w:br w:type="page"/>
          </w:r>
        </w:p>
      </w:sdtContent>
    </w:sdt>
    <w:p w14:paraId="7A22D69E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14:paraId="25906EE7" w14:textId="77777777" w:rsidR="009A4D42" w:rsidRP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14:paraId="30FB55EE" w14:textId="77777777"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351C6646" w14:textId="77777777" w:rsidR="00940C22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14:paraId="1D8C6AF7" w14:textId="77777777" w:rsid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[This is where you keep track of </w:t>
      </w:r>
      <w:r w:rsidR="008C6B2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detailed changes </w:t>
      </w:r>
      <w:r w:rsidR="008C6B2D">
        <w:rPr>
          <w:sz w:val="24"/>
          <w:szCs w:val="24"/>
        </w:rPr>
        <w:t xml:space="preserve">made to </w:t>
      </w:r>
      <w:r>
        <w:rPr>
          <w:sz w:val="24"/>
          <w:szCs w:val="24"/>
        </w:rPr>
        <w:t xml:space="preserve">your document throughout the course of development.] </w:t>
      </w:r>
    </w:p>
    <w:p w14:paraId="2EF04FE9" w14:textId="77777777" w:rsidR="009A4D42" w:rsidRDefault="009A4D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43670BD" w14:textId="77777777"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14:paraId="478FED5C" w14:textId="77777777" w:rsidR="00686D09" w:rsidRDefault="00686D09" w:rsidP="00686D09">
      <w:pPr>
        <w:jc w:val="right"/>
        <w:rPr>
          <w:sz w:val="24"/>
          <w:szCs w:val="24"/>
        </w:rPr>
      </w:pPr>
    </w:p>
    <w:p w14:paraId="7791AF12" w14:textId="77777777" w:rsidR="008C6B2D" w:rsidRDefault="008C6B2D" w:rsidP="00686D09">
      <w:pPr>
        <w:jc w:val="right"/>
        <w:rPr>
          <w:sz w:val="24"/>
          <w:szCs w:val="24"/>
        </w:rPr>
      </w:pPr>
    </w:p>
    <w:p w14:paraId="2AF63EC6" w14:textId="77777777"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14:paraId="43D307DF" w14:textId="63A5F67C" w:rsidR="009A4D42" w:rsidRPr="00BF4089" w:rsidRDefault="008D018D" w:rsidP="00BF4089">
      <w:pPr>
        <w:pStyle w:val="ListParagraph"/>
        <w:rPr>
          <w:b/>
          <w:sz w:val="24"/>
          <w:szCs w:val="24"/>
        </w:rPr>
      </w:pPr>
      <w:r>
        <w:rPr>
          <w:i/>
          <w:sz w:val="24"/>
          <w:szCs w:val="24"/>
        </w:rPr>
        <w:t xml:space="preserve">A story based game where the player </w:t>
      </w:r>
      <w:r w:rsidR="00DB7B55">
        <w:rPr>
          <w:i/>
          <w:sz w:val="24"/>
          <w:szCs w:val="24"/>
        </w:rPr>
        <w:t xml:space="preserve">wakes up in an unknown place and has to make life or death decisions to escape. </w:t>
      </w:r>
    </w:p>
    <w:p w14:paraId="11E1DCF7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20E6B93D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14:paraId="4E5D13E7" w14:textId="2EE7537C" w:rsidR="00686D09" w:rsidRPr="00BF4089" w:rsidRDefault="00DB7B55" w:rsidP="00686D0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Using </w:t>
      </w:r>
      <w:proofErr w:type="spellStart"/>
      <w:r>
        <w:rPr>
          <w:i/>
          <w:sz w:val="24"/>
          <w:szCs w:val="24"/>
        </w:rPr>
        <w:t>ImpressJS</w:t>
      </w:r>
      <w:proofErr w:type="spellEnd"/>
      <w:r>
        <w:rPr>
          <w:i/>
          <w:sz w:val="24"/>
          <w:szCs w:val="24"/>
        </w:rPr>
        <w:t xml:space="preserve"> the game is arranged on various slides and depending on what choice the user makes, will determine what slide will appear.</w:t>
      </w:r>
    </w:p>
    <w:p w14:paraId="63D16E57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7482EF3F" w14:textId="77777777"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14:paraId="5E213673" w14:textId="25AA5B9C" w:rsidR="00BF4089" w:rsidRPr="00BF4089" w:rsidRDefault="00DB7B55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Mouse click to select options</w:t>
      </w:r>
    </w:p>
    <w:p w14:paraId="3B32CFA4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275495B4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</w:p>
    <w:p w14:paraId="72FFED09" w14:textId="58261B28" w:rsidR="00BF4089" w:rsidRPr="00BF4089" w:rsidRDefault="00DB7B55" w:rsidP="00BF4089">
      <w:pPr>
        <w:pStyle w:val="ListParagraph"/>
        <w:rPr>
          <w:i/>
          <w:sz w:val="24"/>
          <w:szCs w:val="24"/>
        </w:rPr>
      </w:pPr>
      <w:bookmarkStart w:id="0" w:name="_GoBack"/>
      <w:bookmarkEnd w:id="0"/>
      <w:r>
        <w:rPr>
          <w:i/>
          <w:noProof/>
          <w:sz w:val="24"/>
          <w:szCs w:val="24"/>
          <w:lang w:val="en-US" w:eastAsia="en-US"/>
        </w:rPr>
        <w:drawing>
          <wp:inline distT="0" distB="0" distL="0" distR="0" wp14:anchorId="6A69C3F7" wp14:editId="16208F6C">
            <wp:extent cx="3816205" cy="230358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1-28 at 3.25.1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205" cy="23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5985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1CB828D9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Menu and Screen Descriptions</w:t>
      </w:r>
    </w:p>
    <w:p w14:paraId="6003C507" w14:textId="77777777" w:rsidR="00686D09" w:rsidRPr="00940C22" w:rsidRDefault="00BF4089" w:rsidP="00940C22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(Include additional screen shots and accompanying descriptions for any menus and additional screen)</w:t>
      </w:r>
    </w:p>
    <w:p w14:paraId="0BAA803A" w14:textId="77777777" w:rsidR="00BF4089" w:rsidRPr="008C6B2D" w:rsidRDefault="00BF4089" w:rsidP="00686D09">
      <w:pPr>
        <w:rPr>
          <w:b/>
          <w:sz w:val="24"/>
          <w:szCs w:val="24"/>
        </w:rPr>
      </w:pPr>
    </w:p>
    <w:p w14:paraId="2705ED04" w14:textId="77777777" w:rsidR="00BF4089" w:rsidRP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</w:p>
    <w:p w14:paraId="296271EB" w14:textId="77777777" w:rsidR="009F6693" w:rsidRPr="00BF4089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r w:rsidR="00BF4089">
        <w:rPr>
          <w:i/>
          <w:sz w:val="24"/>
          <w:szCs w:val="24"/>
        </w:rPr>
        <w:t xml:space="preserve">Describe </w:t>
      </w:r>
      <w:r w:rsidR="00BF4089" w:rsidRPr="00BF4089">
        <w:rPr>
          <w:i/>
          <w:sz w:val="24"/>
          <w:szCs w:val="24"/>
        </w:rPr>
        <w:t xml:space="preserve">Your Game </w:t>
      </w:r>
      <w:r w:rsidRPr="00BF4089">
        <w:rPr>
          <w:i/>
          <w:sz w:val="24"/>
          <w:szCs w:val="24"/>
        </w:rPr>
        <w:t>Environment)</w:t>
      </w:r>
    </w:p>
    <w:p w14:paraId="40B91871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17EB7940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Levels </w:t>
      </w:r>
    </w:p>
    <w:p w14:paraId="3F9749B1" w14:textId="77777777"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 xml:space="preserve">(Describe </w:t>
      </w:r>
      <w:proofErr w:type="gramStart"/>
      <w:r w:rsidRPr="00BF4089">
        <w:rPr>
          <w:i/>
          <w:sz w:val="24"/>
          <w:szCs w:val="24"/>
        </w:rPr>
        <w:t>Each</w:t>
      </w:r>
      <w:proofErr w:type="gramEnd"/>
      <w:r w:rsidRPr="00BF4089">
        <w:rPr>
          <w:i/>
          <w:sz w:val="24"/>
          <w:szCs w:val="24"/>
        </w:rPr>
        <w:t xml:space="preserve"> of your game levels)</w:t>
      </w:r>
    </w:p>
    <w:p w14:paraId="29F2E30B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65FCEB5E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</w:p>
    <w:p w14:paraId="32DE7534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1B430FA1" w14:textId="77777777"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14:paraId="76BB4EC1" w14:textId="77777777" w:rsidR="00686D09" w:rsidRPr="005C2F0F" w:rsidRDefault="005C2F0F" w:rsidP="005C2F0F">
      <w:pPr>
        <w:ind w:firstLine="720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 xml:space="preserve">Describe </w:t>
      </w:r>
      <w:proofErr w:type="gramStart"/>
      <w:r>
        <w:rPr>
          <w:i/>
          <w:sz w:val="24"/>
          <w:szCs w:val="24"/>
        </w:rPr>
        <w:t>Your</w:t>
      </w:r>
      <w:proofErr w:type="gramEnd"/>
      <w:r>
        <w:rPr>
          <w:i/>
          <w:sz w:val="24"/>
          <w:szCs w:val="24"/>
        </w:rPr>
        <w:t xml:space="preserve"> game avatar if applicable)</w:t>
      </w:r>
    </w:p>
    <w:p w14:paraId="0AC935F5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6427A496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14:paraId="5FE1EB40" w14:textId="77777777" w:rsidR="00686D09" w:rsidRPr="00940C22" w:rsidRDefault="005C2F0F" w:rsidP="00940C22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computer-generated enemies and boss monsters)</w:t>
      </w:r>
    </w:p>
    <w:p w14:paraId="790AF181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33DFDA59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Script</w:t>
      </w:r>
    </w:p>
    <w:p w14:paraId="2DC8652B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7BDDFE7B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Story </w:t>
      </w:r>
      <w:r w:rsidR="003E1D34">
        <w:rPr>
          <w:b/>
          <w:sz w:val="24"/>
          <w:szCs w:val="24"/>
        </w:rPr>
        <w:t>Index</w:t>
      </w:r>
    </w:p>
    <w:p w14:paraId="0E78A90D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(Outline your game story here)</w:t>
      </w:r>
    </w:p>
    <w:p w14:paraId="45FA0EA5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2510AF41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14:paraId="0C2005E4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14:paraId="438EB4EC" w14:textId="77777777" w:rsidR="005C2F0F" w:rsidRPr="00940C22" w:rsidRDefault="005C2F0F" w:rsidP="00940C22">
      <w:pPr>
        <w:rPr>
          <w:i/>
          <w:sz w:val="24"/>
          <w:szCs w:val="24"/>
        </w:rPr>
      </w:pPr>
    </w:p>
    <w:sectPr w:rsidR="005C2F0F" w:rsidRPr="00940C22" w:rsidSect="008E601F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55610B" w14:textId="77777777" w:rsidR="008D018D" w:rsidRDefault="008D018D" w:rsidP="00C152DC">
      <w:pPr>
        <w:spacing w:after="0" w:line="240" w:lineRule="auto"/>
      </w:pPr>
      <w:r>
        <w:separator/>
      </w:r>
    </w:p>
  </w:endnote>
  <w:endnote w:type="continuationSeparator" w:id="0">
    <w:p w14:paraId="0395E199" w14:textId="77777777" w:rsidR="008D018D" w:rsidRDefault="008D018D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5A1895" w14:textId="77777777" w:rsidR="008D018D" w:rsidRDefault="008D018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DB7B55" w:rsidRPr="00DB7B55">
      <w:rPr>
        <w:rFonts w:asciiTheme="majorHAnsi" w:hAnsiTheme="majorHAnsi"/>
        <w:noProof/>
      </w:rPr>
      <w:t>4</w:t>
    </w:r>
    <w:r>
      <w:rPr>
        <w:rFonts w:asciiTheme="majorHAnsi" w:hAnsiTheme="majorHAnsi"/>
        <w:noProof/>
      </w:rPr>
      <w:fldChar w:fldCharType="end"/>
    </w:r>
  </w:p>
  <w:p w14:paraId="286DEFB6" w14:textId="77777777" w:rsidR="008D018D" w:rsidRDefault="008D018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B2DA40" w14:textId="77777777" w:rsidR="008D018D" w:rsidRDefault="008D018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Content>
        <w:r>
          <w:rPr>
            <w:rFonts w:asciiTheme="majorHAnsi" w:hAnsiTheme="majorHAnsi"/>
          </w:rPr>
          <w:t>[Type text]</w:t>
        </w:r>
      </w:sdtContent>
    </w:sdt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DB7B55" w:rsidRPr="00DB7B55">
      <w:rPr>
        <w:rFonts w:asciiTheme="majorHAnsi" w:hAnsiTheme="majorHAnsi"/>
        <w:noProof/>
      </w:rPr>
      <w:t>5</w:t>
    </w:r>
    <w:r>
      <w:rPr>
        <w:rFonts w:asciiTheme="majorHAnsi" w:hAnsiTheme="majorHAnsi"/>
        <w:noProof/>
      </w:rPr>
      <w:fldChar w:fldCharType="end"/>
    </w:r>
  </w:p>
  <w:p w14:paraId="426B9DB2" w14:textId="77777777" w:rsidR="008D018D" w:rsidRDefault="008D018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911755" w14:textId="77777777" w:rsidR="008D018D" w:rsidRDefault="008D018D" w:rsidP="00C152DC">
      <w:pPr>
        <w:spacing w:after="0" w:line="240" w:lineRule="auto"/>
      </w:pPr>
      <w:r>
        <w:separator/>
      </w:r>
    </w:p>
  </w:footnote>
  <w:footnote w:type="continuationSeparator" w:id="0">
    <w:p w14:paraId="5C2B2232" w14:textId="77777777" w:rsidR="008D018D" w:rsidRDefault="008D018D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8D018D" w14:paraId="5146876C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15C88D1C" w14:textId="77777777" w:rsidR="008D018D" w:rsidRDefault="008D018D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  <w:lang w:val="en-US"/>
                </w:rPr>
                <w:t>Don’t Panic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2-05-16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9DA283D" w14:textId="77777777" w:rsidR="008D018D" w:rsidRDefault="008D018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May 16, 2012</w:t>
              </w:r>
            </w:p>
          </w:tc>
        </w:sdtContent>
      </w:sdt>
    </w:tr>
  </w:tbl>
  <w:p w14:paraId="19C61D38" w14:textId="77777777" w:rsidR="008D018D" w:rsidRDefault="008D018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8D018D" w14:paraId="59A4FA3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2-05-16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35E7CD74" w14:textId="77777777" w:rsidR="008D018D" w:rsidRPr="00C152DC" w:rsidRDefault="008D018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May 16, 2012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18C1B0B6" w14:textId="77777777" w:rsidR="008D018D" w:rsidRDefault="008D018D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  <w:lang w:val="en-US"/>
                </w:rPr>
                <w:t>Don’t Panic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2920612F" w14:textId="77777777" w:rsidR="008D018D" w:rsidRDefault="008D018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41C8A"/>
    <w:rsid w:val="00080D8D"/>
    <w:rsid w:val="003E1D34"/>
    <w:rsid w:val="003E1D56"/>
    <w:rsid w:val="00420F46"/>
    <w:rsid w:val="004705EB"/>
    <w:rsid w:val="0052734F"/>
    <w:rsid w:val="005C2F0F"/>
    <w:rsid w:val="00686D09"/>
    <w:rsid w:val="00691022"/>
    <w:rsid w:val="00744BAC"/>
    <w:rsid w:val="007D2A8E"/>
    <w:rsid w:val="008C6B2D"/>
    <w:rsid w:val="008C7B59"/>
    <w:rsid w:val="008D018D"/>
    <w:rsid w:val="008E601F"/>
    <w:rsid w:val="008F3C94"/>
    <w:rsid w:val="00940C22"/>
    <w:rsid w:val="00953C99"/>
    <w:rsid w:val="00996533"/>
    <w:rsid w:val="009A4D42"/>
    <w:rsid w:val="009F6693"/>
    <w:rsid w:val="00AA765B"/>
    <w:rsid w:val="00AD223E"/>
    <w:rsid w:val="00BF4089"/>
    <w:rsid w:val="00C152DC"/>
    <w:rsid w:val="00CE4D9F"/>
    <w:rsid w:val="00D668E0"/>
    <w:rsid w:val="00D82416"/>
    <w:rsid w:val="00DB7B55"/>
    <w:rsid w:val="00EB4096"/>
    <w:rsid w:val="00EB6F93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DF59A6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settings" Target="settings.xml"/><Relationship Id="rId20" Type="http://schemas.openxmlformats.org/officeDocument/2006/relationships/theme" Target="theme/theme1.xml"/><Relationship Id="rId10" Type="http://schemas.openxmlformats.org/officeDocument/2006/relationships/webSettings" Target="webSettings.xml"/><Relationship Id="rId11" Type="http://schemas.openxmlformats.org/officeDocument/2006/relationships/footnotes" Target="footnotes.xml"/><Relationship Id="rId12" Type="http://schemas.openxmlformats.org/officeDocument/2006/relationships/endnotes" Target="endnotes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2012-05-16T00:00:00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45166585-7F9B-D04E-A1BB-FFB058F77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\Users\Thomas\AppData\Roaming\Microsoft\Templates\TP030000466.dotx</Template>
  <TotalTime>6</TotalTime>
  <Pages>5</Pages>
  <Words>212</Words>
  <Characters>1213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SporkApps</Company>
  <LinksUpToDate>false</LinksUpToDate>
  <CharactersWithSpaces>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Don’t Panic</dc:title>
  <dc:creator>Justin Caguiat</dc:creator>
  <cp:lastModifiedBy>j</cp:lastModifiedBy>
  <cp:revision>5</cp:revision>
  <dcterms:created xsi:type="dcterms:W3CDTF">2015-01-28T01:10:00Z</dcterms:created>
  <dcterms:modified xsi:type="dcterms:W3CDTF">2015-01-28T20:26:00Z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